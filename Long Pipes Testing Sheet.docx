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268" w:rsidRDefault="00285BB9" w:rsidP="00285BB9">
      <w:pPr>
        <w:rPr>
          <w:b/>
          <w:sz w:val="32"/>
          <w:u w:val="single"/>
        </w:rPr>
      </w:pPr>
      <w:r w:rsidRPr="00285BB9">
        <w:rPr>
          <w:b/>
          <w:sz w:val="32"/>
          <w:u w:val="single"/>
        </w:rPr>
        <w:t>Long Pipes Testing Sheet</w:t>
      </w: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1278"/>
        <w:gridCol w:w="1325"/>
        <w:gridCol w:w="1135"/>
        <w:gridCol w:w="4896"/>
        <w:gridCol w:w="1142"/>
      </w:tblGrid>
      <w:tr w:rsidR="00386730" w:rsidTr="00386730">
        <w:trPr>
          <w:trHeight w:val="219"/>
        </w:trPr>
        <w:tc>
          <w:tcPr>
            <w:tcW w:w="1278" w:type="dxa"/>
            <w:shd w:val="clear" w:color="auto" w:fill="7B7B7B" w:themeFill="accent3" w:themeFillShade="BF"/>
          </w:tcPr>
          <w:p w:rsidR="00C37B69" w:rsidRPr="00285BB9" w:rsidRDefault="00C37B69" w:rsidP="00285BB9">
            <w:pPr>
              <w:rPr>
                <w:b/>
                <w:sz w:val="32"/>
                <w:u w:val="single"/>
              </w:rPr>
            </w:pPr>
            <w:r w:rsidRPr="00285BB9">
              <w:rPr>
                <w:b/>
                <w:sz w:val="32"/>
                <w:u w:val="single"/>
              </w:rPr>
              <w:t>Date:</w:t>
            </w:r>
          </w:p>
        </w:tc>
        <w:tc>
          <w:tcPr>
            <w:tcW w:w="1325" w:type="dxa"/>
            <w:shd w:val="clear" w:color="auto" w:fill="7B7B7B" w:themeFill="accent3" w:themeFillShade="BF"/>
          </w:tcPr>
          <w:p w:rsidR="00C37B69" w:rsidRPr="00285BB9" w:rsidRDefault="00C37B69" w:rsidP="00285BB9">
            <w:pPr>
              <w:rPr>
                <w:b/>
                <w:sz w:val="32"/>
                <w:u w:val="single"/>
              </w:rPr>
            </w:pPr>
            <w:r w:rsidRPr="00285BB9">
              <w:rPr>
                <w:b/>
                <w:sz w:val="32"/>
                <w:u w:val="single"/>
              </w:rPr>
              <w:t>To test:</w:t>
            </w:r>
          </w:p>
        </w:tc>
        <w:tc>
          <w:tcPr>
            <w:tcW w:w="1135" w:type="dxa"/>
            <w:shd w:val="clear" w:color="auto" w:fill="7B7B7B" w:themeFill="accent3" w:themeFillShade="BF"/>
          </w:tcPr>
          <w:p w:rsidR="00C37B69" w:rsidRPr="00285BB9" w:rsidRDefault="00C37B69" w:rsidP="00285BB9">
            <w:pPr>
              <w:rPr>
                <w:b/>
                <w:sz w:val="32"/>
                <w:u w:val="single"/>
              </w:rPr>
            </w:pPr>
            <w:r w:rsidRPr="00285BB9">
              <w:rPr>
                <w:b/>
                <w:sz w:val="32"/>
                <w:u w:val="single"/>
              </w:rPr>
              <w:t>Result:</w:t>
            </w:r>
          </w:p>
        </w:tc>
        <w:tc>
          <w:tcPr>
            <w:tcW w:w="4896" w:type="dxa"/>
            <w:shd w:val="clear" w:color="auto" w:fill="7B7B7B" w:themeFill="accent3" w:themeFillShade="BF"/>
          </w:tcPr>
          <w:p w:rsidR="00C37B69" w:rsidRPr="00285BB9" w:rsidRDefault="00C37B69" w:rsidP="00285BB9">
            <w:pPr>
              <w:rPr>
                <w:b/>
                <w:sz w:val="32"/>
                <w:u w:val="single"/>
              </w:rPr>
            </w:pPr>
            <w:r w:rsidRPr="00285BB9">
              <w:rPr>
                <w:b/>
                <w:sz w:val="32"/>
                <w:u w:val="single"/>
              </w:rPr>
              <w:t>Proof(</w:t>
            </w:r>
            <w:proofErr w:type="spellStart"/>
            <w:r w:rsidRPr="00285BB9">
              <w:rPr>
                <w:b/>
                <w:sz w:val="32"/>
                <w:u w:val="single"/>
              </w:rPr>
              <w:t>ss</w:t>
            </w:r>
            <w:proofErr w:type="spellEnd"/>
            <w:r w:rsidRPr="00285BB9">
              <w:rPr>
                <w:b/>
                <w:sz w:val="32"/>
                <w:u w:val="single"/>
              </w:rPr>
              <w:t>):</w:t>
            </w:r>
          </w:p>
        </w:tc>
        <w:tc>
          <w:tcPr>
            <w:tcW w:w="1142" w:type="dxa"/>
            <w:shd w:val="clear" w:color="auto" w:fill="7B7B7B" w:themeFill="accent3" w:themeFillShade="BF"/>
          </w:tcPr>
          <w:p w:rsidR="00C37B69" w:rsidRPr="00285BB9" w:rsidRDefault="00C37B69" w:rsidP="00285BB9">
            <w:pPr>
              <w:rPr>
                <w:b/>
                <w:sz w:val="32"/>
                <w:u w:val="single"/>
              </w:rPr>
            </w:pPr>
            <w:r w:rsidRPr="00285BB9">
              <w:rPr>
                <w:b/>
                <w:sz w:val="32"/>
                <w:u w:val="single"/>
              </w:rPr>
              <w:t>Tested by:</w:t>
            </w:r>
          </w:p>
        </w:tc>
      </w:tr>
      <w:tr w:rsidR="00386730" w:rsidTr="00386730">
        <w:trPr>
          <w:trHeight w:val="74"/>
        </w:trPr>
        <w:tc>
          <w:tcPr>
            <w:tcW w:w="1278" w:type="dxa"/>
          </w:tcPr>
          <w:p w:rsidR="00C37B69" w:rsidRPr="00285BB9" w:rsidRDefault="00C37B69" w:rsidP="00285BB9">
            <w:r>
              <w:t>01/12/2017</w:t>
            </w:r>
          </w:p>
        </w:tc>
        <w:tc>
          <w:tcPr>
            <w:tcW w:w="1325" w:type="dxa"/>
          </w:tcPr>
          <w:p w:rsidR="00C37B69" w:rsidRPr="00285BB9" w:rsidRDefault="00C37B69" w:rsidP="00285BB9">
            <w:r>
              <w:t>The program starts successfully.</w:t>
            </w:r>
          </w:p>
        </w:tc>
        <w:tc>
          <w:tcPr>
            <w:tcW w:w="1135" w:type="dxa"/>
            <w:shd w:val="clear" w:color="auto" w:fill="00B050"/>
          </w:tcPr>
          <w:p w:rsidR="00C37B69" w:rsidRDefault="00C37B69" w:rsidP="00285BB9">
            <w:pPr>
              <w:rPr>
                <w:b/>
                <w:sz w:val="32"/>
                <w:u w:val="single"/>
              </w:rPr>
            </w:pPr>
            <w:r>
              <w:t>Successful</w:t>
            </w:r>
          </w:p>
        </w:tc>
        <w:tc>
          <w:tcPr>
            <w:tcW w:w="4896" w:type="dxa"/>
          </w:tcPr>
          <w:p w:rsidR="00C37B69" w:rsidRDefault="00C37B69" w:rsidP="00285BB9">
            <w:pPr>
              <w:rPr>
                <w:b/>
                <w:sz w:val="32"/>
                <w:u w:val="single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1DBE3BC" wp14:editId="4B732750">
                  <wp:extent cx="2965332" cy="143827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8617" t="21233" r="22722" b="28185"/>
                          <a:stretch/>
                        </pic:blipFill>
                        <pic:spPr bwMode="auto">
                          <a:xfrm>
                            <a:off x="0" y="0"/>
                            <a:ext cx="2998908" cy="145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Default="00C37B69" w:rsidP="00285BB9">
            <w:pPr>
              <w:rPr>
                <w:b/>
                <w:sz w:val="32"/>
                <w:u w:val="single"/>
              </w:rPr>
            </w:pPr>
            <w:r>
              <w:t>Danny</w:t>
            </w:r>
          </w:p>
        </w:tc>
      </w:tr>
      <w:tr w:rsidR="00386730" w:rsidTr="00386730">
        <w:trPr>
          <w:trHeight w:val="74"/>
        </w:trPr>
        <w:tc>
          <w:tcPr>
            <w:tcW w:w="1278" w:type="dxa"/>
          </w:tcPr>
          <w:p w:rsidR="00C37B69" w:rsidRDefault="00C37B69" w:rsidP="00C37B69">
            <w:r>
              <w:t>01/12/2017</w:t>
            </w:r>
          </w:p>
        </w:tc>
        <w:tc>
          <w:tcPr>
            <w:tcW w:w="1325" w:type="dxa"/>
          </w:tcPr>
          <w:p w:rsidR="00C37B69" w:rsidRDefault="00386730" w:rsidP="00C37B69">
            <w:r>
              <w:t>Error handing [use of incorrect data on the length field]</w:t>
            </w:r>
          </w:p>
        </w:tc>
        <w:tc>
          <w:tcPr>
            <w:tcW w:w="1135" w:type="dxa"/>
            <w:shd w:val="clear" w:color="auto" w:fill="00B050"/>
          </w:tcPr>
          <w:p w:rsidR="00C37B69" w:rsidRPr="00285BB9" w:rsidRDefault="00C37B69" w:rsidP="00285BB9">
            <w:r w:rsidRPr="00285BB9">
              <w:t xml:space="preserve">Successful </w:t>
            </w:r>
          </w:p>
          <w:p w:rsidR="00C37B69" w:rsidRDefault="00C37B69" w:rsidP="00285BB9"/>
        </w:tc>
        <w:tc>
          <w:tcPr>
            <w:tcW w:w="4896" w:type="dxa"/>
          </w:tcPr>
          <w:p w:rsidR="00C37B69" w:rsidRPr="00285BB9" w:rsidRDefault="00386730" w:rsidP="00285BB9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963A57D" wp14:editId="7ED092E9">
                      <wp:simplePos x="0" y="0"/>
                      <wp:positionH relativeFrom="column">
                        <wp:posOffset>935990</wp:posOffset>
                      </wp:positionH>
                      <wp:positionV relativeFrom="paragraph">
                        <wp:posOffset>496570</wp:posOffset>
                      </wp:positionV>
                      <wp:extent cx="781050" cy="266700"/>
                      <wp:effectExtent l="0" t="0" r="19050" b="1905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F2CDCAF" id="Oval 10" o:spid="_x0000_s1026" style="position:absolute;margin-left:73.7pt;margin-top:39.1pt;width:61.5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" filled="f" strokecolor="#00b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1726565</wp:posOffset>
                      </wp:positionH>
                      <wp:positionV relativeFrom="paragraph">
                        <wp:posOffset>220345</wp:posOffset>
                      </wp:positionV>
                      <wp:extent cx="1314450" cy="266700"/>
                      <wp:effectExtent l="0" t="0" r="19050" b="1905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DCEE274" id="Oval 5" o:spid="_x0000_s1026" style="position:absolute;margin-left:135.95pt;margin-top:17.35pt;width:103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" filled="f" strokecolor="#00b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GB"/>
              </w:rPr>
              <w:drawing>
                <wp:inline distT="0" distB="0" distL="0" distR="0" wp14:anchorId="6B2A49AA" wp14:editId="471BBFF5">
                  <wp:extent cx="2964815" cy="1085918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453" t="21863" r="52331" b="62368"/>
                          <a:stretch/>
                        </pic:blipFill>
                        <pic:spPr bwMode="auto">
                          <a:xfrm>
                            <a:off x="0" y="0"/>
                            <a:ext cx="3051822" cy="1117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Pr="00285BB9" w:rsidRDefault="003209AE" w:rsidP="00285BB9">
            <w:r>
              <w:t>Alvin</w:t>
            </w:r>
          </w:p>
        </w:tc>
      </w:tr>
      <w:tr w:rsidR="00386730" w:rsidTr="00386730">
        <w:trPr>
          <w:trHeight w:val="74"/>
        </w:trPr>
        <w:tc>
          <w:tcPr>
            <w:tcW w:w="1278" w:type="dxa"/>
          </w:tcPr>
          <w:p w:rsidR="00C37B69" w:rsidRDefault="003209AE" w:rsidP="00285BB9">
            <w:r>
              <w:t>02</w:t>
            </w:r>
            <w:r w:rsidR="00C37B69">
              <w:t>/12/2017</w:t>
            </w:r>
          </w:p>
        </w:tc>
        <w:tc>
          <w:tcPr>
            <w:tcW w:w="1325" w:type="dxa"/>
          </w:tcPr>
          <w:p w:rsidR="00C37B69" w:rsidRDefault="00386730" w:rsidP="00285BB9">
            <w:r>
              <w:t xml:space="preserve">Error handling [use of incorrect data on diameter field] </w:t>
            </w:r>
          </w:p>
        </w:tc>
        <w:tc>
          <w:tcPr>
            <w:tcW w:w="1135" w:type="dxa"/>
            <w:shd w:val="clear" w:color="auto" w:fill="00B050"/>
          </w:tcPr>
          <w:p w:rsidR="00C37B69" w:rsidRPr="00285BB9" w:rsidRDefault="00C37B69" w:rsidP="00285BB9">
            <w:r w:rsidRPr="00285BB9">
              <w:t xml:space="preserve">Successful </w:t>
            </w:r>
          </w:p>
          <w:p w:rsidR="00C37B69" w:rsidRDefault="00C37B69" w:rsidP="00285BB9"/>
        </w:tc>
        <w:tc>
          <w:tcPr>
            <w:tcW w:w="4896" w:type="dxa"/>
          </w:tcPr>
          <w:p w:rsidR="00C37B69" w:rsidRDefault="00386730" w:rsidP="00285BB9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963A57D" wp14:editId="7ED092E9">
                      <wp:simplePos x="0" y="0"/>
                      <wp:positionH relativeFrom="column">
                        <wp:posOffset>631190</wp:posOffset>
                      </wp:positionH>
                      <wp:positionV relativeFrom="paragraph">
                        <wp:posOffset>699770</wp:posOffset>
                      </wp:positionV>
                      <wp:extent cx="400050" cy="266700"/>
                      <wp:effectExtent l="0" t="0" r="19050" b="1905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CB37ED8" id="Oval 9" o:spid="_x0000_s1026" style="position:absolute;margin-left:49.7pt;margin-top:55.1pt;width:31.5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" filled="f" strokecolor="#00b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A3B4903" wp14:editId="0F6CDA06">
                      <wp:simplePos x="0" y="0"/>
                      <wp:positionH relativeFrom="column">
                        <wp:posOffset>1383664</wp:posOffset>
                      </wp:positionH>
                      <wp:positionV relativeFrom="paragraph">
                        <wp:posOffset>213995</wp:posOffset>
                      </wp:positionV>
                      <wp:extent cx="1647825" cy="266700"/>
                      <wp:effectExtent l="0" t="0" r="28575" b="1905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991BA08" id="Oval 7" o:spid="_x0000_s1026" style="position:absolute;margin-left:108.95pt;margin-top:16.85pt;width:129.75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" filled="f" strokecolor="#00b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GB"/>
              </w:rPr>
              <w:drawing>
                <wp:inline distT="0" distB="0" distL="0" distR="0" wp14:anchorId="186EA9A1" wp14:editId="071FD74D">
                  <wp:extent cx="3064228" cy="96202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5000" t="21078" r="47436" b="63540"/>
                          <a:stretch/>
                        </pic:blipFill>
                        <pic:spPr bwMode="auto">
                          <a:xfrm>
                            <a:off x="0" y="0"/>
                            <a:ext cx="3079685" cy="966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Default="003209AE" w:rsidP="00285BB9">
            <w:r>
              <w:t>Connor</w:t>
            </w:r>
          </w:p>
        </w:tc>
      </w:tr>
      <w:tr w:rsidR="00386730" w:rsidTr="007A51B1">
        <w:trPr>
          <w:trHeight w:val="74"/>
        </w:trPr>
        <w:tc>
          <w:tcPr>
            <w:tcW w:w="1278" w:type="dxa"/>
          </w:tcPr>
          <w:p w:rsidR="00C37B69" w:rsidRDefault="003209AE" w:rsidP="00285BB9">
            <w:r>
              <w:t>02</w:t>
            </w:r>
            <w:r w:rsidR="007A51B1">
              <w:t>/12/2017</w:t>
            </w:r>
          </w:p>
        </w:tc>
        <w:tc>
          <w:tcPr>
            <w:tcW w:w="1325" w:type="dxa"/>
          </w:tcPr>
          <w:p w:rsidR="00C37B69" w:rsidRDefault="007A51B1" w:rsidP="007A51B1">
            <w:r>
              <w:t>Error handling [use of incorrect data on order quantity field]</w:t>
            </w:r>
          </w:p>
        </w:tc>
        <w:tc>
          <w:tcPr>
            <w:tcW w:w="1135" w:type="dxa"/>
            <w:shd w:val="clear" w:color="auto" w:fill="00B050"/>
          </w:tcPr>
          <w:p w:rsidR="007A51B1" w:rsidRPr="00285BB9" w:rsidRDefault="007A51B1" w:rsidP="007A51B1">
            <w:r>
              <w:t>Successful</w:t>
            </w:r>
          </w:p>
          <w:p w:rsidR="00C37B69" w:rsidRDefault="00C37B69" w:rsidP="00285BB9"/>
        </w:tc>
        <w:tc>
          <w:tcPr>
            <w:tcW w:w="4896" w:type="dxa"/>
          </w:tcPr>
          <w:p w:rsidR="00C37B69" w:rsidRDefault="00386730" w:rsidP="00285BB9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963A57D" wp14:editId="7ED092E9">
                      <wp:simplePos x="0" y="0"/>
                      <wp:positionH relativeFrom="column">
                        <wp:posOffset>888365</wp:posOffset>
                      </wp:positionH>
                      <wp:positionV relativeFrom="paragraph">
                        <wp:posOffset>1757045</wp:posOffset>
                      </wp:positionV>
                      <wp:extent cx="485775" cy="266700"/>
                      <wp:effectExtent l="0" t="0" r="28575" b="1905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4405B5A" id="Oval 11" o:spid="_x0000_s1026" style="position:absolute;margin-left:69.95pt;margin-top:138.35pt;width:38.25pt;height:2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" filled="f" strokecolor="#00b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A3B4903" wp14:editId="0F6CDA06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187960</wp:posOffset>
                      </wp:positionV>
                      <wp:extent cx="1314450" cy="266700"/>
                      <wp:effectExtent l="0" t="0" r="19050" b="1905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C2137C1" id="Oval 8" o:spid="_x0000_s1026" style="position:absolute;margin-left:125.35pt;margin-top:14.8pt;width:103.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" filled="f" strokecolor="#00b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GB"/>
              </w:rPr>
              <w:drawing>
                <wp:inline distT="0" distB="0" distL="0" distR="0" wp14:anchorId="1E76B1CB" wp14:editId="19480E36">
                  <wp:extent cx="2905125" cy="20002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3397" t="21648" r="50926" b="46928"/>
                          <a:stretch/>
                        </pic:blipFill>
                        <pic:spPr bwMode="auto">
                          <a:xfrm>
                            <a:off x="0" y="0"/>
                            <a:ext cx="2922052" cy="201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Default="003209AE" w:rsidP="00285BB9">
            <w:r>
              <w:t>Anju</w:t>
            </w:r>
          </w:p>
        </w:tc>
      </w:tr>
      <w:tr w:rsidR="00386730" w:rsidTr="007A51B1">
        <w:trPr>
          <w:trHeight w:val="74"/>
        </w:trPr>
        <w:tc>
          <w:tcPr>
            <w:tcW w:w="1278" w:type="dxa"/>
          </w:tcPr>
          <w:p w:rsidR="00C37B69" w:rsidRDefault="003209AE" w:rsidP="00285BB9">
            <w:r>
              <w:t>03</w:t>
            </w:r>
            <w:r w:rsidR="007A51B1">
              <w:t>/12/2017</w:t>
            </w:r>
          </w:p>
        </w:tc>
        <w:tc>
          <w:tcPr>
            <w:tcW w:w="1325" w:type="dxa"/>
          </w:tcPr>
          <w:p w:rsidR="00C37B69" w:rsidRDefault="007A51B1" w:rsidP="00285BB9">
            <w:r>
              <w:t xml:space="preserve">Adding various pipe specifications to order [1]. </w:t>
            </w:r>
          </w:p>
        </w:tc>
        <w:tc>
          <w:tcPr>
            <w:tcW w:w="1135" w:type="dxa"/>
            <w:shd w:val="clear" w:color="auto" w:fill="00B050"/>
          </w:tcPr>
          <w:p w:rsidR="007A51B1" w:rsidRPr="00285BB9" w:rsidRDefault="007A51B1" w:rsidP="007A51B1">
            <w:r>
              <w:t>Successful</w:t>
            </w:r>
          </w:p>
          <w:p w:rsidR="00C37B69" w:rsidRDefault="00C37B69" w:rsidP="00285BB9"/>
        </w:tc>
        <w:tc>
          <w:tcPr>
            <w:tcW w:w="4896" w:type="dxa"/>
          </w:tcPr>
          <w:p w:rsidR="00C37B69" w:rsidRDefault="007A51B1" w:rsidP="00285BB9">
            <w:r>
              <w:rPr>
                <w:noProof/>
                <w:lang w:eastAsia="en-GB"/>
              </w:rPr>
              <w:drawing>
                <wp:inline distT="0" distB="0" distL="0" distR="0" wp14:anchorId="780BE055" wp14:editId="3714A263">
                  <wp:extent cx="2989580" cy="1526650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722" t="20509" r="26784" b="41828"/>
                          <a:stretch/>
                        </pic:blipFill>
                        <pic:spPr bwMode="auto">
                          <a:xfrm>
                            <a:off x="0" y="0"/>
                            <a:ext cx="3058051" cy="156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Default="003209AE" w:rsidP="00285BB9">
            <w:r>
              <w:t>Danny</w:t>
            </w:r>
          </w:p>
        </w:tc>
      </w:tr>
      <w:tr w:rsidR="00386730" w:rsidTr="007A51B1">
        <w:trPr>
          <w:trHeight w:val="74"/>
        </w:trPr>
        <w:tc>
          <w:tcPr>
            <w:tcW w:w="1278" w:type="dxa"/>
          </w:tcPr>
          <w:p w:rsidR="00C37B69" w:rsidRDefault="003209AE" w:rsidP="00285BB9">
            <w:r>
              <w:t>03/12/2017</w:t>
            </w:r>
          </w:p>
        </w:tc>
        <w:tc>
          <w:tcPr>
            <w:tcW w:w="1325" w:type="dxa"/>
          </w:tcPr>
          <w:p w:rsidR="00C37B69" w:rsidRDefault="007A51B1" w:rsidP="00285BB9">
            <w:r>
              <w:t>Adding various pipe specifications to order [2].</w:t>
            </w:r>
          </w:p>
        </w:tc>
        <w:tc>
          <w:tcPr>
            <w:tcW w:w="1135" w:type="dxa"/>
            <w:shd w:val="clear" w:color="auto" w:fill="00B050"/>
          </w:tcPr>
          <w:p w:rsidR="007A51B1" w:rsidRPr="00285BB9" w:rsidRDefault="007A51B1" w:rsidP="007A51B1">
            <w:r>
              <w:t>Successful</w:t>
            </w:r>
          </w:p>
          <w:p w:rsidR="00C37B69" w:rsidRDefault="00C37B69" w:rsidP="00285BB9"/>
        </w:tc>
        <w:tc>
          <w:tcPr>
            <w:tcW w:w="4896" w:type="dxa"/>
          </w:tcPr>
          <w:p w:rsidR="00C37B69" w:rsidRDefault="007A51B1" w:rsidP="00285BB9">
            <w:r>
              <w:rPr>
                <w:noProof/>
                <w:lang w:eastAsia="en-GB"/>
              </w:rPr>
              <w:drawing>
                <wp:inline distT="0" distB="0" distL="0" distR="0" wp14:anchorId="1CC76511" wp14:editId="6421C5B3">
                  <wp:extent cx="3085042" cy="1097280"/>
                  <wp:effectExtent l="0" t="0" r="127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1787" t="25207" r="24793" b="52485"/>
                          <a:stretch/>
                        </pic:blipFill>
                        <pic:spPr bwMode="auto">
                          <a:xfrm>
                            <a:off x="0" y="0"/>
                            <a:ext cx="3223759" cy="1146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Default="003209AE" w:rsidP="00285BB9">
            <w:r>
              <w:t>Alvin</w:t>
            </w:r>
          </w:p>
        </w:tc>
      </w:tr>
      <w:tr w:rsidR="00386730" w:rsidTr="007A51B1">
        <w:trPr>
          <w:trHeight w:val="74"/>
        </w:trPr>
        <w:tc>
          <w:tcPr>
            <w:tcW w:w="1278" w:type="dxa"/>
          </w:tcPr>
          <w:p w:rsidR="00C37B69" w:rsidRDefault="003209AE" w:rsidP="00285BB9">
            <w:r>
              <w:t>03/12/2017</w:t>
            </w:r>
            <w:bookmarkStart w:id="0" w:name="_GoBack"/>
            <w:bookmarkEnd w:id="0"/>
          </w:p>
        </w:tc>
        <w:tc>
          <w:tcPr>
            <w:tcW w:w="1325" w:type="dxa"/>
          </w:tcPr>
          <w:p w:rsidR="00C37B69" w:rsidRDefault="007A51B1" w:rsidP="00285BB9">
            <w:r>
              <w:t>Testing</w:t>
            </w:r>
            <w:r w:rsidR="003209AE">
              <w:t xml:space="preserve"> the mathematical side of the price.</w:t>
            </w:r>
          </w:p>
        </w:tc>
        <w:tc>
          <w:tcPr>
            <w:tcW w:w="1135" w:type="dxa"/>
            <w:shd w:val="clear" w:color="auto" w:fill="00B050"/>
          </w:tcPr>
          <w:p w:rsidR="00C37B69" w:rsidRDefault="007A51B1" w:rsidP="00285BB9">
            <w:r>
              <w:t>Successful</w:t>
            </w:r>
          </w:p>
        </w:tc>
        <w:tc>
          <w:tcPr>
            <w:tcW w:w="4896" w:type="dxa"/>
          </w:tcPr>
          <w:p w:rsidR="00C37B69" w:rsidRDefault="007A51B1" w:rsidP="00285BB9">
            <w:r>
              <w:rPr>
                <w:noProof/>
                <w:lang w:eastAsia="en-GB"/>
              </w:rPr>
              <w:drawing>
                <wp:inline distT="0" distB="0" distL="0" distR="0" wp14:anchorId="302FAA22" wp14:editId="57090E4A">
                  <wp:extent cx="3007995" cy="628052"/>
                  <wp:effectExtent l="0" t="0" r="190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7470" t="25732" r="22943" b="59578"/>
                          <a:stretch/>
                        </pic:blipFill>
                        <pic:spPr bwMode="auto">
                          <a:xfrm>
                            <a:off x="0" y="0"/>
                            <a:ext cx="3079085" cy="6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C37B69" w:rsidRDefault="003209AE" w:rsidP="00285BB9">
            <w:r>
              <w:t>Connor</w:t>
            </w:r>
          </w:p>
        </w:tc>
      </w:tr>
      <w:tr w:rsidR="00386730" w:rsidTr="00386730">
        <w:trPr>
          <w:trHeight w:val="74"/>
        </w:trPr>
        <w:tc>
          <w:tcPr>
            <w:tcW w:w="1278" w:type="dxa"/>
          </w:tcPr>
          <w:p w:rsidR="00C37B69" w:rsidRDefault="00C37B69" w:rsidP="00285BB9"/>
        </w:tc>
        <w:tc>
          <w:tcPr>
            <w:tcW w:w="1325" w:type="dxa"/>
          </w:tcPr>
          <w:p w:rsidR="00C37B69" w:rsidRDefault="00C37B69" w:rsidP="00285BB9"/>
        </w:tc>
        <w:tc>
          <w:tcPr>
            <w:tcW w:w="1135" w:type="dxa"/>
          </w:tcPr>
          <w:p w:rsidR="00C37B69" w:rsidRDefault="00C37B69" w:rsidP="00285BB9"/>
        </w:tc>
        <w:tc>
          <w:tcPr>
            <w:tcW w:w="4896" w:type="dxa"/>
          </w:tcPr>
          <w:p w:rsidR="00C37B69" w:rsidRDefault="00C37B69" w:rsidP="00285BB9"/>
        </w:tc>
        <w:tc>
          <w:tcPr>
            <w:tcW w:w="1142" w:type="dxa"/>
          </w:tcPr>
          <w:p w:rsidR="00C37B69" w:rsidRDefault="00C37B69" w:rsidP="00285BB9"/>
        </w:tc>
      </w:tr>
      <w:tr w:rsidR="00386730" w:rsidTr="00386730">
        <w:trPr>
          <w:trHeight w:val="74"/>
        </w:trPr>
        <w:tc>
          <w:tcPr>
            <w:tcW w:w="1278" w:type="dxa"/>
          </w:tcPr>
          <w:p w:rsidR="00C37B69" w:rsidRDefault="00C37B69" w:rsidP="00285BB9"/>
        </w:tc>
        <w:tc>
          <w:tcPr>
            <w:tcW w:w="1325" w:type="dxa"/>
          </w:tcPr>
          <w:p w:rsidR="00C37B69" w:rsidRDefault="00C37B69" w:rsidP="00285BB9"/>
        </w:tc>
        <w:tc>
          <w:tcPr>
            <w:tcW w:w="1135" w:type="dxa"/>
          </w:tcPr>
          <w:p w:rsidR="00C37B69" w:rsidRDefault="00C37B69" w:rsidP="00285BB9"/>
        </w:tc>
        <w:tc>
          <w:tcPr>
            <w:tcW w:w="4896" w:type="dxa"/>
          </w:tcPr>
          <w:p w:rsidR="00C37B69" w:rsidRDefault="00C37B69" w:rsidP="00285BB9"/>
        </w:tc>
        <w:tc>
          <w:tcPr>
            <w:tcW w:w="1142" w:type="dxa"/>
          </w:tcPr>
          <w:p w:rsidR="00C37B69" w:rsidRDefault="00C37B69" w:rsidP="00285BB9"/>
        </w:tc>
      </w:tr>
      <w:tr w:rsidR="00386730" w:rsidTr="00386730">
        <w:trPr>
          <w:trHeight w:val="74"/>
        </w:trPr>
        <w:tc>
          <w:tcPr>
            <w:tcW w:w="1278" w:type="dxa"/>
          </w:tcPr>
          <w:p w:rsidR="00C37B69" w:rsidRDefault="00C37B69" w:rsidP="00285BB9"/>
        </w:tc>
        <w:tc>
          <w:tcPr>
            <w:tcW w:w="1325" w:type="dxa"/>
          </w:tcPr>
          <w:p w:rsidR="00C37B69" w:rsidRDefault="00C37B69" w:rsidP="00285BB9"/>
        </w:tc>
        <w:tc>
          <w:tcPr>
            <w:tcW w:w="1135" w:type="dxa"/>
          </w:tcPr>
          <w:p w:rsidR="00C37B69" w:rsidRDefault="00C37B69" w:rsidP="00285BB9"/>
        </w:tc>
        <w:tc>
          <w:tcPr>
            <w:tcW w:w="4896" w:type="dxa"/>
          </w:tcPr>
          <w:p w:rsidR="00C37B69" w:rsidRDefault="00C37B69" w:rsidP="00285BB9"/>
        </w:tc>
        <w:tc>
          <w:tcPr>
            <w:tcW w:w="1142" w:type="dxa"/>
          </w:tcPr>
          <w:p w:rsidR="00C37B69" w:rsidRDefault="00C37B69" w:rsidP="00285BB9"/>
        </w:tc>
      </w:tr>
    </w:tbl>
    <w:p w:rsidR="00285BB9" w:rsidRPr="00285BB9" w:rsidRDefault="00285BB9" w:rsidP="00285BB9">
      <w:pPr>
        <w:rPr>
          <w:b/>
          <w:sz w:val="32"/>
          <w:u w:val="single"/>
        </w:rPr>
      </w:pPr>
    </w:p>
    <w:sectPr w:rsidR="00285BB9" w:rsidRPr="00285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D5787E"/>
    <w:multiLevelType w:val="hybridMultilevel"/>
    <w:tmpl w:val="2DEE72D0"/>
    <w:lvl w:ilvl="0" w:tplc="DE669358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BB9"/>
    <w:rsid w:val="00285BB9"/>
    <w:rsid w:val="003209AE"/>
    <w:rsid w:val="00386730"/>
    <w:rsid w:val="007A51B1"/>
    <w:rsid w:val="00C37B69"/>
    <w:rsid w:val="00FB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DA7B7"/>
  <w15:chartTrackingRefBased/>
  <w15:docId w15:val="{8D47DD80-2706-465E-AE1E-E87C3981C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5B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5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D457E763</Template>
  <TotalTime>0</TotalTime>
  <Pages>2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Portsmouth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Sanderson</dc:creator>
  <cp:keywords/>
  <dc:description/>
  <cp:lastModifiedBy>Daniel Sanderson</cp:lastModifiedBy>
  <cp:revision>2</cp:revision>
  <dcterms:created xsi:type="dcterms:W3CDTF">2017-12-05T20:38:00Z</dcterms:created>
  <dcterms:modified xsi:type="dcterms:W3CDTF">2017-12-05T20:38:00Z</dcterms:modified>
</cp:coreProperties>
</file>